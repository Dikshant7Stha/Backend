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7AF6E8" w14:textId="5926C564" w:rsidR="00C6554A" w:rsidRPr="008B5277" w:rsidRDefault="0004333C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3F6F6153" wp14:editId="2EF57862">
            <wp:extent cx="1457318" cy="117762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402" cy="119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8734E" wp14:editId="1324B40D">
            <wp:extent cx="5021580" cy="36652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93" cy="369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405ED7EE" w14:textId="2AA66441" w:rsidR="00C6554A" w:rsidRDefault="0004333C" w:rsidP="00C6554A">
      <w:pPr>
        <w:pStyle w:val="Title"/>
      </w:pPr>
      <w:r>
        <w:t xml:space="preserve">ITC-511 Application, </w:t>
      </w:r>
      <w:r w:rsidR="00B76724">
        <w:t>M</w:t>
      </w:r>
      <w:r>
        <w:t>aintenance and Testing</w:t>
      </w:r>
    </w:p>
    <w:p w14:paraId="118EA167" w14:textId="715BDD42" w:rsidR="00C6554A" w:rsidRPr="001E2E03" w:rsidRDefault="0004333C" w:rsidP="00C6554A">
      <w:pPr>
        <w:pStyle w:val="Subtitle"/>
        <w:rPr>
          <w:color w:val="1AB39F" w:themeColor="accent6"/>
          <w:sz w:val="44"/>
          <w:szCs w:val="44"/>
        </w:rPr>
      </w:pPr>
      <w:r w:rsidRPr="001E2E03">
        <w:rPr>
          <w:color w:val="1AB39F" w:themeColor="accent6"/>
          <w:sz w:val="44"/>
          <w:szCs w:val="44"/>
        </w:rPr>
        <w:t xml:space="preserve">Documentation of End Users Help </w:t>
      </w:r>
      <w:r w:rsidR="002767CE">
        <w:rPr>
          <w:color w:val="1AB39F" w:themeColor="accent6"/>
          <w:sz w:val="44"/>
          <w:szCs w:val="44"/>
        </w:rPr>
        <w:t>(2019)</w:t>
      </w:r>
    </w:p>
    <w:p w14:paraId="7548DB8C" w14:textId="77777777" w:rsidR="00651837" w:rsidRPr="00651837" w:rsidRDefault="0004333C" w:rsidP="00C6554A">
      <w:pPr>
        <w:pStyle w:val="ContactInfo"/>
        <w:rPr>
          <w:sz w:val="28"/>
          <w:szCs w:val="28"/>
        </w:rPr>
      </w:pPr>
      <w:r w:rsidRPr="00651837">
        <w:rPr>
          <w:sz w:val="28"/>
          <w:szCs w:val="28"/>
        </w:rPr>
        <w:t xml:space="preserve">Dikshant Shrestha &amp; </w:t>
      </w:r>
      <w:proofErr w:type="spellStart"/>
      <w:r w:rsidRPr="00651837">
        <w:rPr>
          <w:sz w:val="28"/>
          <w:szCs w:val="28"/>
        </w:rPr>
        <w:t>Bhim</w:t>
      </w:r>
      <w:proofErr w:type="spellEnd"/>
      <w:r w:rsidR="00C6554A" w:rsidRPr="00651837">
        <w:rPr>
          <w:sz w:val="28"/>
          <w:szCs w:val="28"/>
        </w:rPr>
        <w:t xml:space="preserve"> | </w:t>
      </w:r>
      <w:r w:rsidRPr="00651837">
        <w:rPr>
          <w:sz w:val="28"/>
          <w:szCs w:val="28"/>
        </w:rPr>
        <w:t>ITC-511</w:t>
      </w:r>
      <w:r w:rsidR="00C6554A" w:rsidRPr="00651837">
        <w:rPr>
          <w:sz w:val="28"/>
          <w:szCs w:val="28"/>
        </w:rPr>
        <w:t xml:space="preserve"> </w:t>
      </w:r>
      <w:r w:rsidRPr="00651837">
        <w:rPr>
          <w:sz w:val="28"/>
          <w:szCs w:val="28"/>
        </w:rPr>
        <w:t xml:space="preserve">Group-5 </w:t>
      </w:r>
      <w:r w:rsidR="00C6554A" w:rsidRPr="00651837">
        <w:rPr>
          <w:sz w:val="28"/>
          <w:szCs w:val="28"/>
        </w:rPr>
        <w:t xml:space="preserve">| </w:t>
      </w:r>
      <w:r w:rsidRPr="00651837">
        <w:rPr>
          <w:sz w:val="28"/>
          <w:szCs w:val="28"/>
        </w:rPr>
        <w:t>03/04/2019</w:t>
      </w:r>
    </w:p>
    <w:p w14:paraId="43F17790" w14:textId="77777777" w:rsidR="00651837" w:rsidRDefault="00651837" w:rsidP="00C6554A">
      <w:pPr>
        <w:pStyle w:val="ContactInfo"/>
      </w:pPr>
    </w:p>
    <w:p w14:paraId="27D29B06" w14:textId="3B19318A" w:rsidR="00C6554A" w:rsidRPr="00651837" w:rsidRDefault="00651837" w:rsidP="00C6554A">
      <w:pPr>
        <w:pStyle w:val="ContactInfo"/>
        <w:rPr>
          <w:sz w:val="32"/>
          <w:szCs w:val="32"/>
        </w:rPr>
      </w:pPr>
      <w:r w:rsidRPr="001E2E03">
        <w:rPr>
          <w:color w:val="262626" w:themeColor="text1" w:themeTint="D9"/>
          <w:sz w:val="32"/>
          <w:szCs w:val="32"/>
        </w:rPr>
        <w:t xml:space="preserve">Submitted to David Cartman </w:t>
      </w:r>
      <w:r w:rsidR="00C6554A" w:rsidRPr="00651837">
        <w:rPr>
          <w:sz w:val="32"/>
          <w:szCs w:val="32"/>
        </w:rPr>
        <w:br w:type="page"/>
      </w:r>
    </w:p>
    <w:p w14:paraId="7994EC0A" w14:textId="722154C0" w:rsidR="007542DB" w:rsidRPr="00FE3153" w:rsidRDefault="00FE3153">
      <w:pPr>
        <w:rPr>
          <w:color w:val="003E75" w:themeColor="background2" w:themeShade="40"/>
          <w:sz w:val="52"/>
          <w:szCs w:val="52"/>
          <w:u w:val="single"/>
        </w:rPr>
      </w:pPr>
      <w:r w:rsidRPr="00FE3153">
        <w:rPr>
          <w:color w:val="003E75" w:themeColor="background2" w:themeShade="40"/>
          <w:sz w:val="52"/>
          <w:szCs w:val="52"/>
          <w:u w:val="single"/>
        </w:rPr>
        <w:lastRenderedPageBreak/>
        <w:t xml:space="preserve">Help Manual </w:t>
      </w:r>
    </w:p>
    <w:p w14:paraId="4F7B7B6F" w14:textId="44531824" w:rsidR="00FE3153" w:rsidRPr="00AF1306" w:rsidRDefault="00FE3153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 w:rsidRPr="00AF1306">
        <w:rPr>
          <w:color w:val="003E75" w:themeColor="background2" w:themeShade="40"/>
          <w:sz w:val="36"/>
          <w:szCs w:val="36"/>
        </w:rPr>
        <w:t>How to setup easy appointments?</w:t>
      </w:r>
    </w:p>
    <w:p w14:paraId="57E03E40" w14:textId="187E531B" w:rsidR="00FE3153" w:rsidRPr="00AF1306" w:rsidRDefault="00FE3153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 w:rsidRPr="00AF1306">
        <w:rPr>
          <w:color w:val="003E75" w:themeColor="background2" w:themeShade="40"/>
          <w:sz w:val="36"/>
          <w:szCs w:val="36"/>
        </w:rPr>
        <w:t>How to login to back-end section?</w:t>
      </w:r>
    </w:p>
    <w:p w14:paraId="4146E29D" w14:textId="22A0E5E1" w:rsidR="00FE3153" w:rsidRPr="00AF1306" w:rsidRDefault="0094790D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 w:rsidRPr="00AF1306">
        <w:rPr>
          <w:color w:val="003E75" w:themeColor="background2" w:themeShade="40"/>
          <w:sz w:val="36"/>
          <w:szCs w:val="36"/>
        </w:rPr>
        <w:t>How to recover administrator profile password?</w:t>
      </w:r>
    </w:p>
    <w:p w14:paraId="119FB445" w14:textId="767320B3" w:rsidR="0094790D" w:rsidRPr="00AF1306" w:rsidRDefault="00A376ED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 w:rsidRPr="00AF1306">
        <w:rPr>
          <w:color w:val="003E75" w:themeColor="background2" w:themeShade="40"/>
          <w:sz w:val="36"/>
          <w:szCs w:val="36"/>
        </w:rPr>
        <w:t>How to add new appointment</w:t>
      </w:r>
      <w:r w:rsidR="00575825" w:rsidRPr="00AF1306">
        <w:rPr>
          <w:color w:val="003E75" w:themeColor="background2" w:themeShade="40"/>
          <w:sz w:val="36"/>
          <w:szCs w:val="36"/>
        </w:rPr>
        <w:t xml:space="preserve"> in backend section</w:t>
      </w:r>
      <w:r w:rsidRPr="00AF1306">
        <w:rPr>
          <w:color w:val="003E75" w:themeColor="background2" w:themeShade="40"/>
          <w:sz w:val="36"/>
          <w:szCs w:val="36"/>
        </w:rPr>
        <w:t>?</w:t>
      </w:r>
    </w:p>
    <w:p w14:paraId="27B9E122" w14:textId="4961DA33" w:rsidR="00A376ED" w:rsidRPr="00AF1306" w:rsidRDefault="00703A9D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 w:rsidRPr="00AF1306">
        <w:rPr>
          <w:color w:val="003E75" w:themeColor="background2" w:themeShade="40"/>
          <w:sz w:val="36"/>
          <w:szCs w:val="36"/>
        </w:rPr>
        <w:t xml:space="preserve">How to </w:t>
      </w:r>
      <w:r w:rsidR="007464A4" w:rsidRPr="00AF1306">
        <w:rPr>
          <w:color w:val="003E75" w:themeColor="background2" w:themeShade="40"/>
          <w:sz w:val="36"/>
          <w:szCs w:val="36"/>
        </w:rPr>
        <w:t>add new providers in backend section?</w:t>
      </w:r>
    </w:p>
    <w:p w14:paraId="49FCAD5E" w14:textId="223A1271" w:rsidR="003857D2" w:rsidRPr="00AF1306" w:rsidRDefault="00E07B23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 w:rsidRPr="00AF1306">
        <w:rPr>
          <w:color w:val="003E75" w:themeColor="background2" w:themeShade="40"/>
          <w:sz w:val="36"/>
          <w:szCs w:val="36"/>
        </w:rPr>
        <w:t xml:space="preserve">How to edit details of your company’s name, mail and </w:t>
      </w:r>
      <w:r w:rsidR="00286A0E" w:rsidRPr="00AF1306">
        <w:rPr>
          <w:color w:val="003E75" w:themeColor="background2" w:themeShade="40"/>
          <w:sz w:val="36"/>
          <w:szCs w:val="36"/>
        </w:rPr>
        <w:t>link?</w:t>
      </w:r>
    </w:p>
    <w:p w14:paraId="353C515B" w14:textId="139BF34D" w:rsidR="00286A0E" w:rsidRPr="00AF1306" w:rsidRDefault="00286A0E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 w:rsidRPr="00AF1306">
        <w:rPr>
          <w:color w:val="003E75" w:themeColor="background2" w:themeShade="40"/>
          <w:sz w:val="36"/>
          <w:szCs w:val="36"/>
        </w:rPr>
        <w:t xml:space="preserve">How to add new </w:t>
      </w:r>
      <w:r w:rsidR="006F35DF" w:rsidRPr="00AF1306">
        <w:rPr>
          <w:color w:val="003E75" w:themeColor="background2" w:themeShade="40"/>
          <w:sz w:val="36"/>
          <w:szCs w:val="36"/>
        </w:rPr>
        <w:t>services in</w:t>
      </w:r>
      <w:r w:rsidRPr="00AF1306">
        <w:rPr>
          <w:color w:val="003E75" w:themeColor="background2" w:themeShade="40"/>
          <w:sz w:val="36"/>
          <w:szCs w:val="36"/>
        </w:rPr>
        <w:t xml:space="preserve"> backend section?</w:t>
      </w:r>
    </w:p>
    <w:p w14:paraId="6B31F9DF" w14:textId="4816E7A7" w:rsidR="00286A0E" w:rsidRPr="00AF1306" w:rsidRDefault="00D81DC5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 w:rsidRPr="00AF1306">
        <w:rPr>
          <w:color w:val="003E75" w:themeColor="background2" w:themeShade="40"/>
          <w:sz w:val="36"/>
          <w:szCs w:val="36"/>
        </w:rPr>
        <w:t>How to change password for administrator?</w:t>
      </w:r>
    </w:p>
    <w:p w14:paraId="5CBDA013" w14:textId="48F204F7" w:rsidR="00D81DC5" w:rsidRDefault="00D81DC5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 w:rsidRPr="00AF1306">
        <w:rPr>
          <w:color w:val="003E75" w:themeColor="background2" w:themeShade="40"/>
          <w:sz w:val="36"/>
          <w:szCs w:val="36"/>
        </w:rPr>
        <w:t>How to add new customers in backend section?</w:t>
      </w:r>
    </w:p>
    <w:p w14:paraId="7E3172BA" w14:textId="7AD3FDAE" w:rsidR="00AF1306" w:rsidRDefault="00AF1306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>
        <w:rPr>
          <w:color w:val="003E75" w:themeColor="background2" w:themeShade="40"/>
          <w:sz w:val="36"/>
          <w:szCs w:val="36"/>
        </w:rPr>
        <w:t xml:space="preserve">How to change personal </w:t>
      </w:r>
      <w:r w:rsidR="00C723DD">
        <w:rPr>
          <w:color w:val="003E75" w:themeColor="background2" w:themeShade="40"/>
          <w:sz w:val="36"/>
          <w:szCs w:val="36"/>
        </w:rPr>
        <w:t>details</w:t>
      </w:r>
      <w:r>
        <w:rPr>
          <w:color w:val="003E75" w:themeColor="background2" w:themeShade="40"/>
          <w:sz w:val="36"/>
          <w:szCs w:val="36"/>
        </w:rPr>
        <w:t xml:space="preserve"> of administrator?</w:t>
      </w:r>
    </w:p>
    <w:p w14:paraId="29E34383" w14:textId="3F9EDFD0" w:rsidR="00AF1306" w:rsidRDefault="00AF1306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>
        <w:rPr>
          <w:color w:val="003E75" w:themeColor="background2" w:themeShade="40"/>
          <w:sz w:val="36"/>
          <w:szCs w:val="36"/>
        </w:rPr>
        <w:t xml:space="preserve">How </w:t>
      </w:r>
      <w:r w:rsidR="00D26C9B">
        <w:rPr>
          <w:color w:val="003E75" w:themeColor="background2" w:themeShade="40"/>
          <w:sz w:val="36"/>
          <w:szCs w:val="36"/>
        </w:rPr>
        <w:t>to add break in back end section?</w:t>
      </w:r>
    </w:p>
    <w:p w14:paraId="4CFD0EB2" w14:textId="3BCD5821" w:rsidR="00D26C9B" w:rsidRDefault="009D5E6F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>
        <w:rPr>
          <w:color w:val="003E75" w:themeColor="background2" w:themeShade="40"/>
          <w:sz w:val="36"/>
          <w:szCs w:val="36"/>
        </w:rPr>
        <w:t>How to activate CAPTHA Option?</w:t>
      </w:r>
    </w:p>
    <w:p w14:paraId="4FBAB657" w14:textId="334B810B" w:rsidR="009D5E6F" w:rsidRDefault="009D5E6F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>
        <w:rPr>
          <w:color w:val="003E75" w:themeColor="background2" w:themeShade="40"/>
          <w:sz w:val="36"/>
          <w:szCs w:val="36"/>
        </w:rPr>
        <w:t>How to Setup working plan for the company?</w:t>
      </w:r>
    </w:p>
    <w:p w14:paraId="72A258F0" w14:textId="13E920E6" w:rsidR="009D5E6F" w:rsidRDefault="00481AD1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>
        <w:rPr>
          <w:color w:val="003E75" w:themeColor="background2" w:themeShade="40"/>
          <w:sz w:val="36"/>
          <w:szCs w:val="36"/>
        </w:rPr>
        <w:t xml:space="preserve">How to change time and date in backend </w:t>
      </w:r>
      <w:r w:rsidR="00ED0F6A">
        <w:rPr>
          <w:color w:val="003E75" w:themeColor="background2" w:themeShade="40"/>
          <w:sz w:val="36"/>
          <w:szCs w:val="36"/>
        </w:rPr>
        <w:t>section</w:t>
      </w:r>
      <w:r>
        <w:rPr>
          <w:color w:val="003E75" w:themeColor="background2" w:themeShade="40"/>
          <w:sz w:val="36"/>
          <w:szCs w:val="36"/>
        </w:rPr>
        <w:t>?</w:t>
      </w:r>
    </w:p>
    <w:p w14:paraId="3A2B4D06" w14:textId="6A7D9DD4" w:rsidR="00481AD1" w:rsidRDefault="00207450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>
        <w:rPr>
          <w:color w:val="003E75" w:themeColor="background2" w:themeShade="40"/>
          <w:sz w:val="36"/>
          <w:szCs w:val="36"/>
        </w:rPr>
        <w:t xml:space="preserve">How to receive notifications in backend </w:t>
      </w:r>
      <w:r w:rsidR="000D6711">
        <w:rPr>
          <w:color w:val="003E75" w:themeColor="background2" w:themeShade="40"/>
          <w:sz w:val="36"/>
          <w:szCs w:val="36"/>
        </w:rPr>
        <w:t>section?</w:t>
      </w:r>
    </w:p>
    <w:p w14:paraId="02D73359" w14:textId="0DFCCDD6" w:rsidR="000D6711" w:rsidRDefault="00D521D6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>
        <w:rPr>
          <w:color w:val="003E75" w:themeColor="background2" w:themeShade="40"/>
          <w:sz w:val="36"/>
          <w:szCs w:val="36"/>
        </w:rPr>
        <w:t>How to confirm your customer details saved on your data?</w:t>
      </w:r>
    </w:p>
    <w:p w14:paraId="3671312E" w14:textId="0AB64A0B" w:rsidR="00D521D6" w:rsidRDefault="0048447D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>
        <w:rPr>
          <w:color w:val="003E75" w:themeColor="background2" w:themeShade="40"/>
          <w:sz w:val="36"/>
          <w:szCs w:val="36"/>
        </w:rPr>
        <w:t>How to delete database from backend section?</w:t>
      </w:r>
    </w:p>
    <w:p w14:paraId="0E434990" w14:textId="71C047FB" w:rsidR="00BB147F" w:rsidRDefault="00BB147F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>
        <w:rPr>
          <w:color w:val="003E75" w:themeColor="background2" w:themeShade="40"/>
          <w:sz w:val="36"/>
          <w:szCs w:val="36"/>
        </w:rPr>
        <w:t>How to edit your data from backend section?</w:t>
      </w:r>
    </w:p>
    <w:p w14:paraId="78965C9E" w14:textId="30DCD1EC" w:rsidR="00F91576" w:rsidRDefault="00F91576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>
        <w:rPr>
          <w:color w:val="003E75" w:themeColor="background2" w:themeShade="40"/>
          <w:sz w:val="36"/>
          <w:szCs w:val="36"/>
        </w:rPr>
        <w:lastRenderedPageBreak/>
        <w:t xml:space="preserve">How to log out from </w:t>
      </w:r>
      <w:r w:rsidR="00045EBC">
        <w:rPr>
          <w:color w:val="003E75" w:themeColor="background2" w:themeShade="40"/>
          <w:sz w:val="36"/>
          <w:szCs w:val="36"/>
        </w:rPr>
        <w:t xml:space="preserve">back end of </w:t>
      </w:r>
      <w:r>
        <w:rPr>
          <w:color w:val="003E75" w:themeColor="background2" w:themeShade="40"/>
          <w:sz w:val="36"/>
          <w:szCs w:val="36"/>
        </w:rPr>
        <w:t xml:space="preserve">easy </w:t>
      </w:r>
      <w:r w:rsidR="007C2A25">
        <w:rPr>
          <w:color w:val="003E75" w:themeColor="background2" w:themeShade="40"/>
          <w:sz w:val="36"/>
          <w:szCs w:val="36"/>
        </w:rPr>
        <w:t>appointments?</w:t>
      </w:r>
    </w:p>
    <w:p w14:paraId="5F71930E" w14:textId="2741C8F0" w:rsidR="00F91576" w:rsidRDefault="000C6D5A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>
        <w:rPr>
          <w:color w:val="003E75" w:themeColor="background2" w:themeShade="40"/>
          <w:sz w:val="36"/>
          <w:szCs w:val="36"/>
        </w:rPr>
        <w:t xml:space="preserve">How to edit and save your cookie, terms and conditions and privacy </w:t>
      </w:r>
      <w:r w:rsidR="00C4622E">
        <w:rPr>
          <w:color w:val="003E75" w:themeColor="background2" w:themeShade="40"/>
          <w:sz w:val="36"/>
          <w:szCs w:val="36"/>
        </w:rPr>
        <w:t>policy?</w:t>
      </w:r>
    </w:p>
    <w:p w14:paraId="469DCBA6" w14:textId="4F941DFA" w:rsidR="000C6D5A" w:rsidRDefault="00F948EF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>
        <w:rPr>
          <w:color w:val="003E75" w:themeColor="background2" w:themeShade="40"/>
          <w:sz w:val="36"/>
          <w:szCs w:val="36"/>
        </w:rPr>
        <w:t xml:space="preserve">How to change language in </w:t>
      </w:r>
      <w:r w:rsidR="00306F6B">
        <w:rPr>
          <w:color w:val="003E75" w:themeColor="background2" w:themeShade="40"/>
          <w:sz w:val="36"/>
          <w:szCs w:val="36"/>
        </w:rPr>
        <w:t xml:space="preserve">back end </w:t>
      </w:r>
      <w:r>
        <w:rPr>
          <w:color w:val="003E75" w:themeColor="background2" w:themeShade="40"/>
          <w:sz w:val="36"/>
          <w:szCs w:val="36"/>
        </w:rPr>
        <w:t>easy appointments?</w:t>
      </w:r>
    </w:p>
    <w:p w14:paraId="004EEC78" w14:textId="7B2212E0" w:rsidR="00813A03" w:rsidRDefault="00E07DC1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>
        <w:rPr>
          <w:color w:val="003E75" w:themeColor="background2" w:themeShade="40"/>
          <w:sz w:val="36"/>
          <w:szCs w:val="36"/>
        </w:rPr>
        <w:t xml:space="preserve">How to add </w:t>
      </w:r>
      <w:r w:rsidR="00283B19">
        <w:rPr>
          <w:color w:val="003E75" w:themeColor="background2" w:themeShade="40"/>
          <w:sz w:val="36"/>
          <w:szCs w:val="36"/>
        </w:rPr>
        <w:t>categories</w:t>
      </w:r>
      <w:r>
        <w:rPr>
          <w:color w:val="003E75" w:themeColor="background2" w:themeShade="40"/>
          <w:sz w:val="36"/>
          <w:szCs w:val="36"/>
        </w:rPr>
        <w:t xml:space="preserve"> in </w:t>
      </w:r>
      <w:r w:rsidR="00283B19">
        <w:rPr>
          <w:color w:val="003E75" w:themeColor="background2" w:themeShade="40"/>
          <w:sz w:val="36"/>
          <w:szCs w:val="36"/>
        </w:rPr>
        <w:t>easy appointments?</w:t>
      </w:r>
    </w:p>
    <w:p w14:paraId="653B1B0D" w14:textId="548059C3" w:rsidR="00AA290C" w:rsidRPr="00AF1306" w:rsidRDefault="00AA290C" w:rsidP="009D5E6F">
      <w:pPr>
        <w:pStyle w:val="ListParagraph"/>
        <w:numPr>
          <w:ilvl w:val="0"/>
          <w:numId w:val="20"/>
        </w:numPr>
        <w:rPr>
          <w:color w:val="003E75" w:themeColor="background2" w:themeShade="40"/>
          <w:sz w:val="36"/>
          <w:szCs w:val="36"/>
        </w:rPr>
      </w:pPr>
      <w:r>
        <w:rPr>
          <w:color w:val="003E75" w:themeColor="background2" w:themeShade="40"/>
          <w:sz w:val="36"/>
          <w:szCs w:val="36"/>
        </w:rPr>
        <w:t>How to add unavailable period in back end section ?</w:t>
      </w:r>
    </w:p>
    <w:p w14:paraId="15C95636" w14:textId="3765A9B5" w:rsidR="00AF1306" w:rsidRDefault="00AF1306" w:rsidP="00AF1306">
      <w:pPr>
        <w:rPr>
          <w:color w:val="003E75" w:themeColor="background2" w:themeShade="40"/>
          <w:sz w:val="36"/>
          <w:szCs w:val="36"/>
        </w:rPr>
      </w:pPr>
    </w:p>
    <w:p w14:paraId="522C5394" w14:textId="77777777" w:rsidR="00AF1306" w:rsidRPr="00AF1306" w:rsidRDefault="00AF1306" w:rsidP="00AF1306">
      <w:pPr>
        <w:rPr>
          <w:color w:val="003E75" w:themeColor="background2" w:themeShade="40"/>
          <w:sz w:val="36"/>
          <w:szCs w:val="36"/>
        </w:rPr>
      </w:pPr>
    </w:p>
    <w:p w14:paraId="10E1E499" w14:textId="29CCEE62" w:rsidR="007542DB" w:rsidRDefault="007542DB"/>
    <w:p w14:paraId="64CA2448" w14:textId="39DECAF4" w:rsidR="007542DB" w:rsidRDefault="007542DB"/>
    <w:p w14:paraId="331CC297" w14:textId="7161ED6C" w:rsidR="007542DB" w:rsidRDefault="007542DB"/>
    <w:p w14:paraId="54DE4EE1" w14:textId="6F84F74F" w:rsidR="007542DB" w:rsidRDefault="007542DB"/>
    <w:p w14:paraId="5B108F47" w14:textId="2555811E" w:rsidR="007542DB" w:rsidRDefault="007542DB"/>
    <w:p w14:paraId="5C472C12" w14:textId="31729604" w:rsidR="007542DB" w:rsidRDefault="007542DB"/>
    <w:p w14:paraId="13F1EB60" w14:textId="42DF8623" w:rsidR="007542DB" w:rsidRDefault="007542DB"/>
    <w:p w14:paraId="1429B267" w14:textId="1EADCA0C" w:rsidR="007542DB" w:rsidRDefault="007542DB"/>
    <w:p w14:paraId="0C2D03C8" w14:textId="35F6C5D5" w:rsidR="007542DB" w:rsidRDefault="007542DB"/>
    <w:p w14:paraId="57103C5E" w14:textId="24E8C0A3" w:rsidR="007542DB" w:rsidRDefault="007542DB"/>
    <w:p w14:paraId="1032E291" w14:textId="0B2A94BE" w:rsidR="007542DB" w:rsidRDefault="007542DB"/>
    <w:p w14:paraId="7B98FC1C" w14:textId="370CBC21" w:rsidR="007542DB" w:rsidRDefault="007542DB"/>
    <w:p w14:paraId="7E99FE80" w14:textId="74C55D66" w:rsidR="007542DB" w:rsidRDefault="007542DB"/>
    <w:p w14:paraId="529CF748" w14:textId="6AC76E47" w:rsidR="007542DB" w:rsidRDefault="007542DB"/>
    <w:p w14:paraId="7FDE93EC" w14:textId="18DDC7F0" w:rsidR="007542DB" w:rsidRDefault="007542DB"/>
    <w:p w14:paraId="0F4BF7C4" w14:textId="706CC8CE" w:rsidR="007542DB" w:rsidRDefault="007542DB"/>
    <w:p w14:paraId="1860864B" w14:textId="4A0C9DAC" w:rsidR="007542DB" w:rsidRDefault="007542DB"/>
    <w:p w14:paraId="6109B2B0" w14:textId="4C18F6A8" w:rsidR="007542DB" w:rsidRDefault="007542DB"/>
    <w:p w14:paraId="468EF1D4" w14:textId="77777777" w:rsidR="001D2255" w:rsidRDefault="001D2255" w:rsidP="003C6084">
      <w:pPr>
        <w:pStyle w:val="ListParagraph"/>
        <w:rPr>
          <w:sz w:val="40"/>
          <w:szCs w:val="40"/>
        </w:rPr>
      </w:pPr>
    </w:p>
    <w:p w14:paraId="74BB7A5F" w14:textId="6034041F" w:rsidR="007542DB" w:rsidRPr="00402E69" w:rsidRDefault="003C6084" w:rsidP="003C6084">
      <w:pPr>
        <w:pStyle w:val="ListParagraph"/>
        <w:rPr>
          <w:sz w:val="40"/>
          <w:szCs w:val="40"/>
          <w:u w:val="single"/>
        </w:rPr>
      </w:pPr>
      <w:r w:rsidRPr="00402E69">
        <w:rPr>
          <w:sz w:val="40"/>
          <w:szCs w:val="40"/>
          <w:u w:val="single"/>
        </w:rPr>
        <w:t>Easy appointments Setup:</w:t>
      </w:r>
    </w:p>
    <w:p w14:paraId="76169C2A" w14:textId="2050AF09" w:rsidR="003C6084" w:rsidRDefault="003C6084" w:rsidP="003C6084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</w:t>
      </w:r>
    </w:p>
    <w:p w14:paraId="5257B014" w14:textId="578E6C24" w:rsidR="003C6084" w:rsidRPr="003C6084" w:rsidRDefault="0059443F" w:rsidP="003C6084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Open IP server lin</w:t>
      </w:r>
      <w:r w:rsidR="00B40EE8">
        <w:rPr>
          <w:sz w:val="32"/>
          <w:szCs w:val="32"/>
        </w:rPr>
        <w:t xml:space="preserve">k from </w:t>
      </w:r>
      <w:proofErr w:type="spellStart"/>
      <w:r w:rsidR="00B40EE8">
        <w:rPr>
          <w:sz w:val="32"/>
          <w:szCs w:val="32"/>
        </w:rPr>
        <w:t>aws</w:t>
      </w:r>
      <w:proofErr w:type="spellEnd"/>
      <w:r w:rsidR="00B40EE8">
        <w:rPr>
          <w:sz w:val="32"/>
          <w:szCs w:val="32"/>
        </w:rPr>
        <w:t xml:space="preserve"> instance and click on</w:t>
      </w:r>
      <w:r w:rsidR="00B40EE8">
        <w:rPr>
          <w:noProof/>
          <w:sz w:val="32"/>
          <w:szCs w:val="32"/>
        </w:rPr>
        <w:drawing>
          <wp:inline distT="0" distB="0" distL="0" distR="0" wp14:anchorId="7A24FEAE" wp14:editId="1A48BBA2">
            <wp:extent cx="5339858" cy="1897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8D89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191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19A9" w14:textId="51F68B24" w:rsidR="007542DB" w:rsidRDefault="005825F4" w:rsidP="00B40EE8">
      <w:pPr>
        <w:pStyle w:val="ListParagraph"/>
        <w:numPr>
          <w:ilvl w:val="0"/>
          <w:numId w:val="19"/>
        </w:numPr>
        <w:rPr>
          <w:sz w:val="32"/>
          <w:szCs w:val="32"/>
        </w:rPr>
      </w:pPr>
      <w:hyperlink r:id="rId10" w:history="1">
        <w:r w:rsidR="00D94BB4" w:rsidRPr="0061184A">
          <w:rPr>
            <w:rStyle w:val="Hyperlink"/>
            <w:sz w:val="32"/>
            <w:szCs w:val="32"/>
          </w:rPr>
          <w:t>http://3.94.201.11/index.php/backend</w:t>
        </w:r>
      </w:hyperlink>
      <w:r w:rsidR="00D94BB4">
        <w:rPr>
          <w:sz w:val="32"/>
          <w:szCs w:val="32"/>
        </w:rPr>
        <w:t xml:space="preserve"> </w:t>
      </w:r>
    </w:p>
    <w:p w14:paraId="7A44C675" w14:textId="708DC80B" w:rsidR="00D94BB4" w:rsidRDefault="00D94BB4" w:rsidP="00B40EE8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Then you gain access towards Easy appointments.</w:t>
      </w:r>
    </w:p>
    <w:p w14:paraId="0A403181" w14:textId="096A1083" w:rsidR="007360C6" w:rsidRDefault="007360C6" w:rsidP="00B40EE8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Fill the details</w:t>
      </w:r>
    </w:p>
    <w:p w14:paraId="45082B6F" w14:textId="33754409" w:rsidR="007360C6" w:rsidRPr="007360C6" w:rsidRDefault="007360C6" w:rsidP="007360C6">
      <w:pPr>
        <w:ind w:left="108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BFE144" wp14:editId="096413E4">
            <wp:extent cx="4754880" cy="3187174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249" cy="319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FDBE" w14:textId="020E001E" w:rsidR="00921A1E" w:rsidRDefault="00921A1E" w:rsidP="00921A1E">
      <w:pPr>
        <w:pStyle w:val="ListParagraph"/>
        <w:ind w:left="1440"/>
        <w:rPr>
          <w:sz w:val="32"/>
          <w:szCs w:val="32"/>
        </w:rPr>
      </w:pPr>
      <w:r>
        <w:rPr>
          <w:noProof/>
        </w:rPr>
        <w:drawing>
          <wp:inline distT="0" distB="0" distL="0" distR="0" wp14:anchorId="6E27355E" wp14:editId="60D66517">
            <wp:extent cx="5485406" cy="3314065"/>
            <wp:effectExtent l="0" t="0" r="127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9988" cy="331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6C70" w14:textId="51B4AFC3" w:rsidR="00A22BCF" w:rsidRDefault="00A22BCF" w:rsidP="00B40EE8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After filling your details click on install easy appointments</w:t>
      </w:r>
      <w:r w:rsidR="00A73F2D">
        <w:rPr>
          <w:sz w:val="32"/>
          <w:szCs w:val="32"/>
        </w:rPr>
        <w:t>.</w:t>
      </w:r>
    </w:p>
    <w:p w14:paraId="36E6BA76" w14:textId="0AEE2864" w:rsidR="00921A1E" w:rsidRPr="009E03BC" w:rsidRDefault="00A22BCF" w:rsidP="009E03BC">
      <w:pPr>
        <w:pStyle w:val="ListParagraph"/>
        <w:ind w:left="1440"/>
        <w:rPr>
          <w:sz w:val="40"/>
          <w:szCs w:val="40"/>
        </w:rPr>
      </w:pPr>
      <w:r w:rsidRPr="009E03BC">
        <w:rPr>
          <w:noProof/>
          <w:sz w:val="40"/>
          <w:szCs w:val="40"/>
        </w:rPr>
        <w:drawing>
          <wp:inline distT="0" distB="0" distL="0" distR="0" wp14:anchorId="2189F9EB" wp14:editId="63FEA74D">
            <wp:extent cx="1973751" cy="72396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3B8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296A" w14:textId="30F8069F" w:rsidR="009E03BC" w:rsidRDefault="009E03BC" w:rsidP="009E03BC">
      <w:pPr>
        <w:rPr>
          <w:sz w:val="40"/>
          <w:szCs w:val="40"/>
        </w:rPr>
      </w:pPr>
      <w:r w:rsidRPr="009E03BC">
        <w:rPr>
          <w:sz w:val="40"/>
          <w:szCs w:val="40"/>
        </w:rPr>
        <w:lastRenderedPageBreak/>
        <w:t xml:space="preserve"> Booking page Steps:</w:t>
      </w:r>
    </w:p>
    <w:p w14:paraId="3622D1A3" w14:textId="4167736F" w:rsidR="009E03BC" w:rsidRDefault="009E03BC" w:rsidP="009E03BC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On this page, simply click on go to Booking page</w:t>
      </w:r>
    </w:p>
    <w:p w14:paraId="38C44869" w14:textId="652A0654" w:rsidR="0081272A" w:rsidRDefault="00226FF8" w:rsidP="00226FF8">
      <w:pPr>
        <w:pStyle w:val="ListParagraph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41A45A" wp14:editId="77611877">
            <wp:extent cx="5379720" cy="3138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37D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04" cy="36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6B05" w14:textId="77777777" w:rsidR="00607E27" w:rsidRDefault="0037201B" w:rsidP="009E03BC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Select your provider and service and press next button.</w:t>
      </w:r>
    </w:p>
    <w:p w14:paraId="084E60C2" w14:textId="4CF60B7E" w:rsidR="0081272A" w:rsidRPr="009E03BC" w:rsidRDefault="00607E27" w:rsidP="00607E27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4BBADA5C" wp14:editId="67E0D01C">
            <wp:extent cx="5447695" cy="429006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191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794" cy="429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08C2" w14:textId="1331040C" w:rsidR="009E03BC" w:rsidRDefault="00DD1007" w:rsidP="00607E27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And then choose date, calendar and time to get appointments</w:t>
      </w:r>
      <w:r w:rsidR="00C73182">
        <w:rPr>
          <w:sz w:val="32"/>
          <w:szCs w:val="32"/>
        </w:rPr>
        <w:t xml:space="preserve"> and click next to </w:t>
      </w:r>
      <w:proofErr w:type="gramStart"/>
      <w:r w:rsidR="00C73182">
        <w:rPr>
          <w:sz w:val="32"/>
          <w:szCs w:val="32"/>
        </w:rPr>
        <w:t>other</w:t>
      </w:r>
      <w:proofErr w:type="gramEnd"/>
      <w:r w:rsidR="00C73182">
        <w:rPr>
          <w:sz w:val="32"/>
          <w:szCs w:val="32"/>
        </w:rPr>
        <w:t xml:space="preserve"> page.</w:t>
      </w:r>
    </w:p>
    <w:p w14:paraId="4B8800A2" w14:textId="43548616" w:rsidR="00F20AD7" w:rsidRDefault="00D236DF" w:rsidP="00F20AD7">
      <w:pPr>
        <w:pStyle w:val="ListParagraph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CA8D7A8" wp14:editId="228EDA6A">
            <wp:extent cx="5486400" cy="4735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913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B412" w14:textId="4B415A6B" w:rsidR="00F20AD7" w:rsidRDefault="00C73182" w:rsidP="00607E27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 xml:space="preserve">In fill your information first name, last name, email and phone number are mandatory and click next </w:t>
      </w:r>
    </w:p>
    <w:p w14:paraId="7B6C7461" w14:textId="3A8C4FDE" w:rsidR="00F20AD7" w:rsidRDefault="00AE5AC6" w:rsidP="00AE5AC6">
      <w:pPr>
        <w:pStyle w:val="ListParagraph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3E0C726" wp14:editId="3C1EBF0F">
            <wp:extent cx="5486400" cy="4705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0959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1D6A" w14:textId="0BA750FC" w:rsidR="00AE5AC6" w:rsidRDefault="00BD4913" w:rsidP="00607E27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 xml:space="preserve">At last page, check your details and check your </w:t>
      </w:r>
      <w:proofErr w:type="spellStart"/>
      <w:proofErr w:type="gramStart"/>
      <w:r w:rsidR="00D36192">
        <w:rPr>
          <w:sz w:val="32"/>
          <w:szCs w:val="32"/>
        </w:rPr>
        <w:t>time,date</w:t>
      </w:r>
      <w:proofErr w:type="spellEnd"/>
      <w:proofErr w:type="gramEnd"/>
      <w:r w:rsidR="00D36192">
        <w:rPr>
          <w:sz w:val="32"/>
          <w:szCs w:val="32"/>
        </w:rPr>
        <w:t xml:space="preserve"> price and press confirm</w:t>
      </w:r>
    </w:p>
    <w:p w14:paraId="2CDA7B7C" w14:textId="53187675" w:rsidR="00623D88" w:rsidRDefault="00623D88" w:rsidP="00607E27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 xml:space="preserve">Now your appointment date is fixed </w:t>
      </w:r>
    </w:p>
    <w:p w14:paraId="6C8542E3" w14:textId="24BE31C9" w:rsidR="00623D88" w:rsidRDefault="00623D88" w:rsidP="00623D88">
      <w:pPr>
        <w:pStyle w:val="ListParagraph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B6E437" wp14:editId="6F975617">
            <wp:extent cx="5288738" cy="1897544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610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A14B" w14:textId="3047E471" w:rsidR="00D75F2B" w:rsidRDefault="00D75F2B" w:rsidP="00D75F2B">
      <w:r>
        <w:t xml:space="preserve">  </w:t>
      </w:r>
    </w:p>
    <w:p w14:paraId="51138536" w14:textId="25B79636" w:rsidR="00A376ED" w:rsidRDefault="00D16B88" w:rsidP="00D75F2B">
      <w:r>
        <w:lastRenderedPageBreak/>
        <w:t>Question 2</w:t>
      </w:r>
    </w:p>
    <w:p w14:paraId="0F0A5708" w14:textId="5CEF9861" w:rsidR="00D16B88" w:rsidRDefault="00D16B88" w:rsidP="00D75F2B">
      <w:r>
        <w:t>-</w:t>
      </w:r>
    </w:p>
    <w:p w14:paraId="6EB5AEC8" w14:textId="086EDA00" w:rsidR="00D16B88" w:rsidRDefault="00D16B88" w:rsidP="00D75F2B">
      <w:r>
        <w:t>Login to backend section</w:t>
      </w:r>
    </w:p>
    <w:p w14:paraId="1FADF045" w14:textId="73184B46" w:rsidR="00D16B88" w:rsidRDefault="00D16B88" w:rsidP="00D75F2B">
      <w:r>
        <w:t>We open our Easy appointments in the web browser and then:</w:t>
      </w:r>
    </w:p>
    <w:p w14:paraId="48E26C54" w14:textId="0531F723" w:rsidR="00D16B88" w:rsidRDefault="00D16B88" w:rsidP="00D75F2B">
      <w:r>
        <w:rPr>
          <w:noProof/>
        </w:rPr>
        <w:drawing>
          <wp:inline distT="0" distB="0" distL="0" distR="0" wp14:anchorId="1FCEB910" wp14:editId="3AC07AC0">
            <wp:extent cx="5486400" cy="3084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B5F4" w14:textId="1EB28AA2" w:rsidR="00D16B88" w:rsidRDefault="00D16B88" w:rsidP="00D75F2B">
      <w:r>
        <w:t>Firstly, we go to the login button at the bottom.</w:t>
      </w:r>
    </w:p>
    <w:p w14:paraId="427D3DBF" w14:textId="2DD9F588" w:rsidR="00D16B88" w:rsidRDefault="00D16B88" w:rsidP="00D75F2B">
      <w:r>
        <w:t>Then we will have the page like this:</w:t>
      </w:r>
    </w:p>
    <w:p w14:paraId="1DAD3B0D" w14:textId="19F2B9EF" w:rsidR="00D16B88" w:rsidRDefault="00D16B88" w:rsidP="00D75F2B">
      <w:r>
        <w:rPr>
          <w:noProof/>
        </w:rPr>
        <w:lastRenderedPageBreak/>
        <w:drawing>
          <wp:inline distT="0" distB="0" distL="0" distR="0" wp14:anchorId="575F8DC8" wp14:editId="06F902F2">
            <wp:extent cx="5486400" cy="3084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B639" w14:textId="01F8027A" w:rsidR="00D16B88" w:rsidRDefault="00D16B88" w:rsidP="00D75F2B">
      <w:r>
        <w:t>After that we will have a screen like this and we enter our user name and password and click on login.</w:t>
      </w:r>
    </w:p>
    <w:p w14:paraId="2283A9E2" w14:textId="7A20F037" w:rsidR="00D16B88" w:rsidRDefault="00D16B88" w:rsidP="00D75F2B">
      <w:r>
        <w:t>Then we get in to the backend section.</w:t>
      </w:r>
    </w:p>
    <w:p w14:paraId="5CAC6724" w14:textId="5CFDB5E7" w:rsidR="00D16B88" w:rsidRDefault="00D16B88" w:rsidP="00D75F2B"/>
    <w:p w14:paraId="0C38595B" w14:textId="10D55931" w:rsidR="00D16B88" w:rsidRDefault="00D16B88" w:rsidP="00D75F2B">
      <w:r>
        <w:t>Question 4</w:t>
      </w:r>
    </w:p>
    <w:p w14:paraId="63CB5FD3" w14:textId="78EA1446" w:rsidR="00D16B88" w:rsidRDefault="00D16B88" w:rsidP="00D75F2B">
      <w:r>
        <w:t>-</w:t>
      </w:r>
    </w:p>
    <w:p w14:paraId="4718B3C5" w14:textId="380670E2" w:rsidR="00D16B88" w:rsidRDefault="00D16B88" w:rsidP="00D75F2B">
      <w:r>
        <w:t xml:space="preserve">After u get in to the backend page then u will have a page like </w:t>
      </w:r>
      <w:proofErr w:type="gramStart"/>
      <w:r>
        <w:t>this :</w:t>
      </w:r>
      <w:proofErr w:type="gramEnd"/>
    </w:p>
    <w:p w14:paraId="6A256491" w14:textId="79BB7542" w:rsidR="00D16B88" w:rsidRDefault="00D16B88" w:rsidP="00D75F2B">
      <w:r>
        <w:rPr>
          <w:noProof/>
        </w:rPr>
        <w:lastRenderedPageBreak/>
        <w:drawing>
          <wp:inline distT="0" distB="0" distL="0" distR="0" wp14:anchorId="01BBCA27" wp14:editId="28485396">
            <wp:extent cx="5486400" cy="3084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6807" w14:textId="2B16D3F2" w:rsidR="00D16B88" w:rsidRDefault="00D16B88" w:rsidP="00D75F2B">
      <w:r>
        <w:t xml:space="preserve">In this page we have + Appointment button we click on it </w:t>
      </w:r>
    </w:p>
    <w:p w14:paraId="25CDB8EB" w14:textId="1000E3DE" w:rsidR="00D16B88" w:rsidRDefault="00D16B88" w:rsidP="00D75F2B">
      <w:r>
        <w:t xml:space="preserve">And we get an option like this </w:t>
      </w:r>
    </w:p>
    <w:p w14:paraId="0D326948" w14:textId="63214A38" w:rsidR="004724C6" w:rsidRDefault="004724C6" w:rsidP="00D75F2B">
      <w:r>
        <w:rPr>
          <w:noProof/>
        </w:rPr>
        <w:drawing>
          <wp:inline distT="0" distB="0" distL="0" distR="0" wp14:anchorId="0F29207C" wp14:editId="2CBDDB8C">
            <wp:extent cx="5486400" cy="30848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905A" w14:textId="0098A491" w:rsidR="00D16B88" w:rsidRDefault="00D16B88" w:rsidP="00D75F2B">
      <w:r>
        <w:t xml:space="preserve">We fill everything on it and then </w:t>
      </w:r>
      <w:r w:rsidR="004724C6">
        <w:t>press save then your appointment is booked.</w:t>
      </w:r>
    </w:p>
    <w:p w14:paraId="7AEDF975" w14:textId="1687F2D8" w:rsidR="004724C6" w:rsidRDefault="004724C6" w:rsidP="00D75F2B"/>
    <w:p w14:paraId="787C18B7" w14:textId="56839878" w:rsidR="004724C6" w:rsidRDefault="004724C6" w:rsidP="00D75F2B">
      <w:proofErr w:type="gramStart"/>
      <w:r>
        <w:t>Question  6</w:t>
      </w:r>
      <w:proofErr w:type="gramEnd"/>
    </w:p>
    <w:p w14:paraId="117D1CCC" w14:textId="6322D79C" w:rsidR="004724C6" w:rsidRDefault="004724C6" w:rsidP="00D75F2B">
      <w:r>
        <w:lastRenderedPageBreak/>
        <w:t>-</w:t>
      </w:r>
    </w:p>
    <w:p w14:paraId="41F31F69" w14:textId="4D010730" w:rsidR="00D16B88" w:rsidRDefault="004724C6" w:rsidP="00D75F2B">
      <w:r>
        <w:t>We change the company details in the section settings which is at the right top of the backend section.</w:t>
      </w:r>
    </w:p>
    <w:p w14:paraId="3B7D966D" w14:textId="7A436A89" w:rsidR="004724C6" w:rsidRDefault="004724C6" w:rsidP="00D75F2B">
      <w:r>
        <w:rPr>
          <w:noProof/>
        </w:rPr>
        <w:drawing>
          <wp:inline distT="0" distB="0" distL="0" distR="0" wp14:anchorId="425A04F8" wp14:editId="385399E3">
            <wp:extent cx="5486400" cy="30848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F825" w14:textId="3EFAFB94" w:rsidR="004724C6" w:rsidRDefault="004724C6" w:rsidP="00D75F2B">
      <w:r>
        <w:t>We click on it then we reach a page where we can edit our company details.</w:t>
      </w:r>
    </w:p>
    <w:p w14:paraId="3D9235C8" w14:textId="4B30CE98" w:rsidR="004724C6" w:rsidRDefault="004724C6" w:rsidP="00D75F2B">
      <w:r>
        <w:rPr>
          <w:noProof/>
        </w:rPr>
        <w:drawing>
          <wp:inline distT="0" distB="0" distL="0" distR="0" wp14:anchorId="7143FE57" wp14:editId="0CE1BD88">
            <wp:extent cx="5486400" cy="30848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6770" w14:textId="571CB053" w:rsidR="004724C6" w:rsidRDefault="004724C6" w:rsidP="00D75F2B">
      <w:r>
        <w:t>We can edit them on this page and press save to keep the change.</w:t>
      </w:r>
    </w:p>
    <w:p w14:paraId="02A547C8" w14:textId="3EAC5320" w:rsidR="004724C6" w:rsidRDefault="004724C6" w:rsidP="00D75F2B">
      <w:r>
        <w:lastRenderedPageBreak/>
        <w:t>Question 8</w:t>
      </w:r>
    </w:p>
    <w:p w14:paraId="73FDB9BB" w14:textId="6919CAC0" w:rsidR="004724C6" w:rsidRDefault="004724C6" w:rsidP="00D75F2B">
      <w:r>
        <w:t>-</w:t>
      </w:r>
    </w:p>
    <w:p w14:paraId="13195EDB" w14:textId="77777777" w:rsidR="004724C6" w:rsidRDefault="004724C6" w:rsidP="00D75F2B">
      <w:r>
        <w:t xml:space="preserve">We can change the password of the administrator from the menu settings </w:t>
      </w:r>
    </w:p>
    <w:p w14:paraId="4F110CEB" w14:textId="77777777" w:rsidR="004724C6" w:rsidRDefault="004724C6" w:rsidP="00D75F2B">
      <w:r>
        <w:rPr>
          <w:noProof/>
        </w:rPr>
        <w:drawing>
          <wp:inline distT="0" distB="0" distL="0" distR="0" wp14:anchorId="4559E507" wp14:editId="1723A01D">
            <wp:extent cx="5486400" cy="30848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489A" w14:textId="7E3C18A1" w:rsidR="00156615" w:rsidRDefault="004724C6" w:rsidP="00D75F2B">
      <w:r>
        <w:t>In the</w:t>
      </w:r>
      <w:r w:rsidR="00156615">
        <w:t xml:space="preserve"> page we have a tab as Current customers in that page we have a view like this </w:t>
      </w:r>
    </w:p>
    <w:p w14:paraId="1D840C4E" w14:textId="32E6A3C7" w:rsidR="004724C6" w:rsidRDefault="00156615" w:rsidP="00D75F2B">
      <w:r>
        <w:rPr>
          <w:noProof/>
        </w:rPr>
        <w:drawing>
          <wp:inline distT="0" distB="0" distL="0" distR="0" wp14:anchorId="5525D292" wp14:editId="4F0B7EE8">
            <wp:extent cx="5486400" cy="30848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4C6">
        <w:t xml:space="preserve"> </w:t>
      </w:r>
    </w:p>
    <w:p w14:paraId="436DDF3C" w14:textId="04F791C0" w:rsidR="004724C6" w:rsidRDefault="00156615" w:rsidP="00D75F2B">
      <w:r>
        <w:lastRenderedPageBreak/>
        <w:t xml:space="preserve">In it we type the new password in the password section and re type it in the retype password section </w:t>
      </w:r>
    </w:p>
    <w:p w14:paraId="289F3823" w14:textId="1CCC6D8E" w:rsidR="00156615" w:rsidRDefault="00156615" w:rsidP="00D75F2B">
      <w:r>
        <w:t>Then we press the save button to make the change.</w:t>
      </w:r>
    </w:p>
    <w:p w14:paraId="19C857AA" w14:textId="35D7C52A" w:rsidR="00156615" w:rsidRDefault="00156615" w:rsidP="00D75F2B"/>
    <w:p w14:paraId="31B39CC6" w14:textId="07F67EDF" w:rsidR="00156615" w:rsidRDefault="00156615" w:rsidP="00D75F2B">
      <w:r>
        <w:t>Question 10</w:t>
      </w:r>
    </w:p>
    <w:p w14:paraId="166DDB46" w14:textId="023B5B79" w:rsidR="00156615" w:rsidRDefault="00156615" w:rsidP="00D75F2B">
      <w:r>
        <w:t>-</w:t>
      </w:r>
    </w:p>
    <w:p w14:paraId="3A30D11A" w14:textId="0FED9F6B" w:rsidR="00156615" w:rsidRDefault="00381187" w:rsidP="00D75F2B">
      <w:r>
        <w:t xml:space="preserve">We can change the administrator details the same way we changed the administrator password </w:t>
      </w:r>
    </w:p>
    <w:p w14:paraId="2A099441" w14:textId="1E477509" w:rsidR="00F14F2A" w:rsidRDefault="00F14F2A" w:rsidP="00D75F2B">
      <w:r>
        <w:rPr>
          <w:noProof/>
        </w:rPr>
        <w:drawing>
          <wp:inline distT="0" distB="0" distL="0" distR="0" wp14:anchorId="3661897A" wp14:editId="4B90ECAC">
            <wp:extent cx="5486400" cy="30848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8301" w14:textId="4DE676A1" w:rsidR="00381187" w:rsidRDefault="00381187" w:rsidP="00D75F2B">
      <w:r>
        <w:t xml:space="preserve">We go to the Settings menu and then we go to current user </w:t>
      </w:r>
    </w:p>
    <w:p w14:paraId="1D61DCFA" w14:textId="5AC8B9B8" w:rsidR="00F14F2A" w:rsidRDefault="00F14F2A" w:rsidP="00D75F2B">
      <w:r>
        <w:rPr>
          <w:noProof/>
        </w:rPr>
        <w:lastRenderedPageBreak/>
        <w:drawing>
          <wp:inline distT="0" distB="0" distL="0" distR="0" wp14:anchorId="466C4FAC" wp14:editId="16767DE7">
            <wp:extent cx="5486400" cy="30848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A787" w14:textId="082350E0" w:rsidR="00F14F2A" w:rsidRDefault="00F14F2A" w:rsidP="00D75F2B">
      <w:r>
        <w:t>We can change the details from here and after that we can save it to</w:t>
      </w:r>
      <w:r w:rsidR="00740969">
        <w:t xml:space="preserve"> keep the change.</w:t>
      </w:r>
    </w:p>
    <w:p w14:paraId="4DE267BB" w14:textId="01B26048" w:rsidR="00740969" w:rsidRDefault="00740969" w:rsidP="00D75F2B"/>
    <w:p w14:paraId="33245A7C" w14:textId="0D34B7B7" w:rsidR="00740969" w:rsidRDefault="00740969" w:rsidP="00D75F2B">
      <w:r>
        <w:t>Question 12</w:t>
      </w:r>
    </w:p>
    <w:p w14:paraId="3A78AEBD" w14:textId="0A217D23" w:rsidR="00740969" w:rsidRDefault="00740969" w:rsidP="00D75F2B">
      <w:r>
        <w:t>-</w:t>
      </w:r>
    </w:p>
    <w:p w14:paraId="41CA551F" w14:textId="266B5773" w:rsidR="00740969" w:rsidRDefault="00740969" w:rsidP="00D75F2B">
      <w:r>
        <w:t xml:space="preserve">We can activate CAPTHA option from the settings menu and in the </w:t>
      </w:r>
      <w:proofErr w:type="gramStart"/>
      <w:r>
        <w:t>page</w:t>
      </w:r>
      <w:proofErr w:type="gramEnd"/>
      <w:r>
        <w:t xml:space="preserve"> we have the look like  </w:t>
      </w:r>
    </w:p>
    <w:p w14:paraId="763A1CBE" w14:textId="6C90A5E2" w:rsidR="00740969" w:rsidRDefault="00740969" w:rsidP="00D75F2B">
      <w:r>
        <w:rPr>
          <w:noProof/>
        </w:rPr>
        <w:lastRenderedPageBreak/>
        <w:drawing>
          <wp:inline distT="0" distB="0" distL="0" distR="0" wp14:anchorId="0608F8DC" wp14:editId="30226DFA">
            <wp:extent cx="5486400" cy="30848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AF8A" w14:textId="5585B0D3" w:rsidR="00740969" w:rsidRDefault="00740969" w:rsidP="00D75F2B">
      <w:r>
        <w:t>We just activate it by clicking on the Require CAPTCHA</w:t>
      </w:r>
    </w:p>
    <w:p w14:paraId="04DD7023" w14:textId="7F06903E" w:rsidR="00740969" w:rsidRDefault="00740969" w:rsidP="00D75F2B">
      <w:r>
        <w:t>And save it to keep change.</w:t>
      </w:r>
    </w:p>
    <w:p w14:paraId="39D8A6F1" w14:textId="47892E50" w:rsidR="00740969" w:rsidRDefault="00740969" w:rsidP="00D75F2B"/>
    <w:p w14:paraId="4F1B39E5" w14:textId="3B23A0C1" w:rsidR="00740969" w:rsidRDefault="00740969" w:rsidP="00D75F2B">
      <w:r>
        <w:t>Question 14</w:t>
      </w:r>
    </w:p>
    <w:p w14:paraId="43C409CD" w14:textId="52B8D3F0" w:rsidR="003D7D5D" w:rsidRDefault="00740969" w:rsidP="00D75F2B">
      <w:r>
        <w:t>-</w:t>
      </w:r>
    </w:p>
    <w:p w14:paraId="3EAFA17F" w14:textId="17A78F8F" w:rsidR="00740969" w:rsidRDefault="00740969" w:rsidP="00D75F2B">
      <w:r>
        <w:t>We change the format</w:t>
      </w:r>
      <w:r w:rsidR="003D7D5D">
        <w:t xml:space="preserve"> of time and date from the setting tab on the backend section </w:t>
      </w:r>
    </w:p>
    <w:p w14:paraId="123B0D9C" w14:textId="6E189E7E" w:rsidR="003D7D5D" w:rsidRDefault="003D7D5D" w:rsidP="00D75F2B">
      <w:r>
        <w:rPr>
          <w:noProof/>
        </w:rPr>
        <w:lastRenderedPageBreak/>
        <w:drawing>
          <wp:inline distT="0" distB="0" distL="0" distR="0" wp14:anchorId="41852C41" wp14:editId="192EB17A">
            <wp:extent cx="5486400" cy="30848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B6DD" w14:textId="3D0EE14D" w:rsidR="003D7D5D" w:rsidRDefault="003D7D5D" w:rsidP="00D75F2B">
      <w:r>
        <w:t>And then we chose the date format and time format to change them and save it.</w:t>
      </w:r>
    </w:p>
    <w:p w14:paraId="7EE624C8" w14:textId="148DDA48" w:rsidR="003D7D5D" w:rsidRDefault="003D7D5D" w:rsidP="00D75F2B"/>
    <w:p w14:paraId="20FBC8F6" w14:textId="598EC11D" w:rsidR="003D7D5D" w:rsidRDefault="003D7D5D" w:rsidP="00D75F2B">
      <w:r>
        <w:t>Question 16</w:t>
      </w:r>
    </w:p>
    <w:p w14:paraId="437B3C82" w14:textId="69CD31C6" w:rsidR="00286C5B" w:rsidRDefault="003D7D5D" w:rsidP="00286C5B">
      <w:r>
        <w:t xml:space="preserve">We can conform our customer details saved in the </w:t>
      </w:r>
      <w:r w:rsidR="00286C5B">
        <w:t>customer tab in the backend section and at the left corner. Like in the picture.</w:t>
      </w:r>
    </w:p>
    <w:p w14:paraId="69524DD6" w14:textId="00080B39" w:rsidR="00286C5B" w:rsidRDefault="00286C5B" w:rsidP="00D75F2B">
      <w:r>
        <w:rPr>
          <w:noProof/>
        </w:rPr>
        <w:drawing>
          <wp:inline distT="0" distB="0" distL="0" distR="0" wp14:anchorId="09C8BB0B" wp14:editId="3B1D4F09">
            <wp:extent cx="5486400" cy="30848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310B" w14:textId="096F02B6" w:rsidR="007D4059" w:rsidRDefault="007D4059" w:rsidP="00D75F2B">
      <w:r>
        <w:lastRenderedPageBreak/>
        <w:t xml:space="preserve">And we can check it from php y admin by going to it and logging in to it </w:t>
      </w:r>
    </w:p>
    <w:p w14:paraId="351943D6" w14:textId="02C7C6B4" w:rsidR="007D4059" w:rsidRDefault="007D4059" w:rsidP="00D75F2B">
      <w:r>
        <w:rPr>
          <w:noProof/>
        </w:rPr>
        <w:drawing>
          <wp:inline distT="0" distB="0" distL="0" distR="0" wp14:anchorId="2005359A" wp14:editId="150B0467">
            <wp:extent cx="5486400" cy="30848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9EEA" w14:textId="197AC497" w:rsidR="007D4059" w:rsidRDefault="007D4059" w:rsidP="00D75F2B">
      <w:r>
        <w:t xml:space="preserve">After that we go to appointments to left corner </w:t>
      </w:r>
    </w:p>
    <w:p w14:paraId="0B7EE0F5" w14:textId="15D492D3" w:rsidR="007D4059" w:rsidRDefault="007D4059" w:rsidP="00D75F2B">
      <w:pPr>
        <w:rPr>
          <w:b/>
        </w:rPr>
      </w:pPr>
      <w:r>
        <w:rPr>
          <w:noProof/>
        </w:rPr>
        <w:drawing>
          <wp:inline distT="0" distB="0" distL="0" distR="0" wp14:anchorId="08535ACA" wp14:editId="5582E43C">
            <wp:extent cx="5486400" cy="30848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6473" w14:textId="44042D8E" w:rsidR="007D4059" w:rsidRPr="007D4059" w:rsidRDefault="007D4059" w:rsidP="00D75F2B">
      <w:pPr>
        <w:rPr>
          <w:b/>
        </w:rPr>
      </w:pPr>
      <w:r>
        <w:rPr>
          <w:b/>
        </w:rPr>
        <w:t xml:space="preserve">Then again at the left corner we go to the </w:t>
      </w:r>
      <w:proofErr w:type="spellStart"/>
      <w:r>
        <w:rPr>
          <w:b/>
        </w:rPr>
        <w:t>ea_users</w:t>
      </w:r>
      <w:proofErr w:type="spellEnd"/>
      <w:r>
        <w:rPr>
          <w:b/>
        </w:rPr>
        <w:t xml:space="preserve"> and from there we can check it. </w:t>
      </w:r>
    </w:p>
    <w:p w14:paraId="52C81508" w14:textId="21A12A06" w:rsidR="00286C5B" w:rsidRDefault="00286C5B" w:rsidP="00D75F2B">
      <w:r>
        <w:t xml:space="preserve">Question 18 </w:t>
      </w:r>
    </w:p>
    <w:p w14:paraId="3ED5ED30" w14:textId="059DD633" w:rsidR="00286C5B" w:rsidRDefault="00286C5B" w:rsidP="00D75F2B">
      <w:r>
        <w:t>-</w:t>
      </w:r>
    </w:p>
    <w:p w14:paraId="3E81CC78" w14:textId="726BD215" w:rsidR="003D7D5D" w:rsidRDefault="00286C5B" w:rsidP="00D75F2B">
      <w:r>
        <w:lastRenderedPageBreak/>
        <w:t xml:space="preserve">We can edit our details from the backend section by going to the </w:t>
      </w:r>
    </w:p>
    <w:p w14:paraId="2D677035" w14:textId="1A18DF0B" w:rsidR="00286C5B" w:rsidRDefault="00286C5B" w:rsidP="00D75F2B">
      <w:r>
        <w:t>Settings page and then w</w:t>
      </w:r>
      <w:r w:rsidR="003D5FC8">
        <w:t>e can edit our details on it.</w:t>
      </w:r>
    </w:p>
    <w:p w14:paraId="03421B2A" w14:textId="7D85684D" w:rsidR="003D5FC8" w:rsidRDefault="003D5FC8" w:rsidP="00D75F2B">
      <w:r>
        <w:rPr>
          <w:noProof/>
        </w:rPr>
        <w:drawing>
          <wp:inline distT="0" distB="0" distL="0" distR="0" wp14:anchorId="3E76054C" wp14:editId="63D1AA76">
            <wp:extent cx="5486400" cy="30848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4059" w14:textId="5CB1CAAF" w:rsidR="003D5FC8" w:rsidRDefault="003D5FC8" w:rsidP="00D75F2B">
      <w:r>
        <w:t>After changing our details, we can keep the change by pressing the save button.</w:t>
      </w:r>
    </w:p>
    <w:p w14:paraId="2BB97DF5" w14:textId="0621E671" w:rsidR="003D5FC8" w:rsidRDefault="003D5FC8" w:rsidP="00D75F2B"/>
    <w:p w14:paraId="5D9226A2" w14:textId="7D875832" w:rsidR="003D5FC8" w:rsidRDefault="003D5FC8" w:rsidP="00D75F2B">
      <w:r>
        <w:t>Question 20</w:t>
      </w:r>
    </w:p>
    <w:p w14:paraId="4C4F673B" w14:textId="68132021" w:rsidR="003D5FC8" w:rsidRDefault="003D5FC8" w:rsidP="00D75F2B">
      <w:r>
        <w:t>-</w:t>
      </w:r>
    </w:p>
    <w:p w14:paraId="40C46E00" w14:textId="4AAEC800" w:rsidR="007A5B54" w:rsidRDefault="007A5B54" w:rsidP="00D75F2B">
      <w:r>
        <w:t xml:space="preserve">We can edit and save our cookie, terms and conditions and privacy policy from the setting </w:t>
      </w:r>
    </w:p>
    <w:p w14:paraId="33BD1C5E" w14:textId="51EEDBA9" w:rsidR="003D5FC8" w:rsidRDefault="007A5B54" w:rsidP="00D75F2B">
      <w:r>
        <w:t xml:space="preserve">Menu and in the </w:t>
      </w:r>
      <w:r w:rsidR="007D4059">
        <w:t>Legal Content tab.</w:t>
      </w:r>
    </w:p>
    <w:p w14:paraId="536DC2AD" w14:textId="54DFF307" w:rsidR="007D4059" w:rsidRDefault="007D4059" w:rsidP="00D75F2B">
      <w:r>
        <w:rPr>
          <w:noProof/>
        </w:rPr>
        <w:lastRenderedPageBreak/>
        <w:drawing>
          <wp:inline distT="0" distB="0" distL="0" distR="0" wp14:anchorId="6DBF3C24" wp14:editId="3F4AB529">
            <wp:extent cx="5486400" cy="30848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2F33B" wp14:editId="2C1C4DC3">
            <wp:extent cx="5486400" cy="30848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2E6F" w14:textId="0A0A073B" w:rsidR="007D4059" w:rsidRDefault="007D4059" w:rsidP="00D75F2B">
      <w:r>
        <w:rPr>
          <w:noProof/>
        </w:rPr>
        <w:lastRenderedPageBreak/>
        <w:drawing>
          <wp:inline distT="0" distB="0" distL="0" distR="0" wp14:anchorId="5E5ED2EF" wp14:editId="6CD0318E">
            <wp:extent cx="5486400" cy="30848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129D" w14:textId="5835ECAF" w:rsidR="007D4059" w:rsidRDefault="007D4059" w:rsidP="00D75F2B"/>
    <w:p w14:paraId="27C5D9D4" w14:textId="584A4403" w:rsidR="007D4059" w:rsidRDefault="007D4059" w:rsidP="00D75F2B">
      <w:r>
        <w:t>Question 22</w:t>
      </w:r>
    </w:p>
    <w:p w14:paraId="34201D41" w14:textId="0F2F586A" w:rsidR="007D4059" w:rsidRDefault="007D4059" w:rsidP="00D75F2B">
      <w:r>
        <w:t>-</w:t>
      </w:r>
    </w:p>
    <w:p w14:paraId="265F9CE5" w14:textId="30A2C399" w:rsidR="007D4059" w:rsidRDefault="007D4059" w:rsidP="00D75F2B">
      <w:r>
        <w:t xml:space="preserve">We can add categories from the </w:t>
      </w:r>
      <w:r w:rsidR="007014C9">
        <w:t>Service Menu.</w:t>
      </w:r>
    </w:p>
    <w:p w14:paraId="6F368398" w14:textId="09893EA0" w:rsidR="007014C9" w:rsidRDefault="007014C9" w:rsidP="00D75F2B">
      <w:r>
        <w:rPr>
          <w:noProof/>
        </w:rPr>
        <w:drawing>
          <wp:inline distT="0" distB="0" distL="0" distR="0" wp14:anchorId="44BC50EF" wp14:editId="426DCE1E">
            <wp:extent cx="5486400" cy="30848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3EEA" w14:textId="3A699428" w:rsidR="007014C9" w:rsidRDefault="007014C9" w:rsidP="00D75F2B">
      <w:r>
        <w:t xml:space="preserve">And we go to category </w:t>
      </w:r>
    </w:p>
    <w:p w14:paraId="7F659FAA" w14:textId="3345401C" w:rsidR="007014C9" w:rsidRDefault="007014C9" w:rsidP="00D75F2B">
      <w:r>
        <w:rPr>
          <w:noProof/>
        </w:rPr>
        <w:lastRenderedPageBreak/>
        <w:drawing>
          <wp:inline distT="0" distB="0" distL="0" distR="0" wp14:anchorId="0AC35F98" wp14:editId="336E8DDE">
            <wp:extent cx="5486400" cy="30848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5070" w14:textId="3C1BB960" w:rsidR="007014C9" w:rsidRDefault="007014C9" w:rsidP="00D75F2B">
      <w:r>
        <w:t xml:space="preserve">Now click + Add and we fill the details and add </w:t>
      </w:r>
      <w:proofErr w:type="gramStart"/>
      <w:r>
        <w:t>it .</w:t>
      </w:r>
      <w:proofErr w:type="gramEnd"/>
    </w:p>
    <w:p w14:paraId="0EA379A9" w14:textId="307EFD72" w:rsidR="007014C9" w:rsidRDefault="007014C9" w:rsidP="00D75F2B"/>
    <w:p w14:paraId="598B5858" w14:textId="2EE63EFC" w:rsidR="007014C9" w:rsidRDefault="007014C9" w:rsidP="00D75F2B">
      <w:r>
        <w:t>Question 23</w:t>
      </w:r>
    </w:p>
    <w:p w14:paraId="520B20B0" w14:textId="4DA9888A" w:rsidR="007014C9" w:rsidRDefault="007014C9" w:rsidP="00D75F2B">
      <w:r>
        <w:t>-</w:t>
      </w:r>
    </w:p>
    <w:p w14:paraId="7BE7FD3B" w14:textId="552A0938" w:rsidR="007014C9" w:rsidRDefault="007014C9" w:rsidP="00D75F2B">
      <w:r>
        <w:t xml:space="preserve">To add unavailable </w:t>
      </w:r>
      <w:proofErr w:type="gramStart"/>
      <w:r>
        <w:t>time period</w:t>
      </w:r>
      <w:proofErr w:type="gramEnd"/>
      <w:r>
        <w:t xml:space="preserve"> in backend section we need to go to the calendar section and click + </w:t>
      </w:r>
      <w:r w:rsidR="00015B06">
        <w:t>Unavailable</w:t>
      </w:r>
    </w:p>
    <w:p w14:paraId="48B09A8F" w14:textId="6D583B0E" w:rsidR="00015B06" w:rsidRDefault="00015B06" w:rsidP="00D75F2B">
      <w:r>
        <w:rPr>
          <w:noProof/>
        </w:rPr>
        <w:lastRenderedPageBreak/>
        <w:drawing>
          <wp:inline distT="0" distB="0" distL="0" distR="0" wp14:anchorId="79CCBEDA" wp14:editId="6882648C">
            <wp:extent cx="5486400" cy="30848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6D03" w14:textId="5B03FFDC" w:rsidR="00015B06" w:rsidRDefault="00015B06" w:rsidP="00D75F2B">
      <w:r>
        <w:t>And we chose the time and date we won’t be available.</w:t>
      </w:r>
    </w:p>
    <w:p w14:paraId="437B9009" w14:textId="5C6A6386" w:rsidR="00015B06" w:rsidRDefault="00015B06" w:rsidP="00D75F2B">
      <w:r>
        <w:rPr>
          <w:noProof/>
        </w:rPr>
        <w:drawing>
          <wp:inline distT="0" distB="0" distL="0" distR="0" wp14:anchorId="3CDE1A3A" wp14:editId="7E5D4D46">
            <wp:extent cx="5486400" cy="30848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F780" w14:textId="2071AB39" w:rsidR="00015B06" w:rsidRDefault="00015B06" w:rsidP="00D75F2B">
      <w:r>
        <w:t xml:space="preserve">And we save </w:t>
      </w:r>
      <w:proofErr w:type="gramStart"/>
      <w:r>
        <w:t>it .</w:t>
      </w:r>
      <w:proofErr w:type="gramEnd"/>
    </w:p>
    <w:p w14:paraId="43C27695" w14:textId="77777777" w:rsidR="00015B06" w:rsidRDefault="00015B06" w:rsidP="00D75F2B">
      <w:bookmarkStart w:id="5" w:name="_GoBack"/>
      <w:bookmarkEnd w:id="5"/>
    </w:p>
    <w:p w14:paraId="6DA2411F" w14:textId="77777777" w:rsidR="007D4059" w:rsidRDefault="007D4059" w:rsidP="00D75F2B"/>
    <w:p w14:paraId="74A9B4BB" w14:textId="77777777" w:rsidR="003D5FC8" w:rsidRDefault="003D5FC8" w:rsidP="00D75F2B"/>
    <w:p w14:paraId="233550D3" w14:textId="77777777" w:rsidR="003D7D5D" w:rsidRDefault="003D7D5D" w:rsidP="00D75F2B"/>
    <w:p w14:paraId="120CE30B" w14:textId="77777777" w:rsidR="00740969" w:rsidRDefault="00740969" w:rsidP="00D75F2B"/>
    <w:p w14:paraId="4E395FEA" w14:textId="77777777" w:rsidR="00740969" w:rsidRDefault="00740969" w:rsidP="00D75F2B"/>
    <w:p w14:paraId="1D67B0FD" w14:textId="77777777" w:rsidR="00F14F2A" w:rsidRPr="00D75F2B" w:rsidRDefault="00F14F2A" w:rsidP="00D75F2B"/>
    <w:sectPr w:rsidR="00F14F2A" w:rsidRPr="00D75F2B">
      <w:footerReference w:type="default" r:id="rId42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22DBA6" w14:textId="77777777" w:rsidR="005825F4" w:rsidRDefault="005825F4" w:rsidP="00C6554A">
      <w:pPr>
        <w:spacing w:before="0" w:after="0" w:line="240" w:lineRule="auto"/>
      </w:pPr>
      <w:r>
        <w:separator/>
      </w:r>
    </w:p>
  </w:endnote>
  <w:endnote w:type="continuationSeparator" w:id="0">
    <w:p w14:paraId="0E1BAC51" w14:textId="77777777" w:rsidR="005825F4" w:rsidRDefault="005825F4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60F610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2AC0A8" w14:textId="77777777" w:rsidR="005825F4" w:rsidRDefault="005825F4" w:rsidP="00C6554A">
      <w:pPr>
        <w:spacing w:before="0" w:after="0" w:line="240" w:lineRule="auto"/>
      </w:pPr>
      <w:r>
        <w:separator/>
      </w:r>
    </w:p>
  </w:footnote>
  <w:footnote w:type="continuationSeparator" w:id="0">
    <w:p w14:paraId="6366BCD8" w14:textId="77777777" w:rsidR="005825F4" w:rsidRDefault="005825F4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90A0008"/>
    <w:multiLevelType w:val="hybridMultilevel"/>
    <w:tmpl w:val="F8AEAD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7452B22"/>
    <w:multiLevelType w:val="hybridMultilevel"/>
    <w:tmpl w:val="0966F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1B4D11"/>
    <w:multiLevelType w:val="hybridMultilevel"/>
    <w:tmpl w:val="6F826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6DF79DB"/>
    <w:multiLevelType w:val="hybridMultilevel"/>
    <w:tmpl w:val="1A6CF344"/>
    <w:lvl w:ilvl="0" w:tplc="B8C8818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B673FC"/>
    <w:multiLevelType w:val="hybridMultilevel"/>
    <w:tmpl w:val="C5EC7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5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13"/>
  </w:num>
  <w:num w:numId="18">
    <w:abstractNumId w:val="16"/>
  </w:num>
  <w:num w:numId="19">
    <w:abstractNumId w:val="11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33C"/>
    <w:rsid w:val="00015B06"/>
    <w:rsid w:val="0004333C"/>
    <w:rsid w:val="00045EBC"/>
    <w:rsid w:val="000872B3"/>
    <w:rsid w:val="000C6D5A"/>
    <w:rsid w:val="000D6711"/>
    <w:rsid w:val="00156615"/>
    <w:rsid w:val="001D2255"/>
    <w:rsid w:val="001E2E03"/>
    <w:rsid w:val="00207450"/>
    <w:rsid w:val="00226FF8"/>
    <w:rsid w:val="002554CD"/>
    <w:rsid w:val="002602CD"/>
    <w:rsid w:val="002767CE"/>
    <w:rsid w:val="00283B19"/>
    <w:rsid w:val="00286A0E"/>
    <w:rsid w:val="00286C5B"/>
    <w:rsid w:val="00293B83"/>
    <w:rsid w:val="002B4294"/>
    <w:rsid w:val="00306F6B"/>
    <w:rsid w:val="00333D0D"/>
    <w:rsid w:val="0037201B"/>
    <w:rsid w:val="00381187"/>
    <w:rsid w:val="003857D2"/>
    <w:rsid w:val="003C6084"/>
    <w:rsid w:val="003D5FC8"/>
    <w:rsid w:val="003D7D5D"/>
    <w:rsid w:val="00402E69"/>
    <w:rsid w:val="004724C6"/>
    <w:rsid w:val="00481AD1"/>
    <w:rsid w:val="0048447D"/>
    <w:rsid w:val="004C049F"/>
    <w:rsid w:val="005000E2"/>
    <w:rsid w:val="00517C9E"/>
    <w:rsid w:val="00575825"/>
    <w:rsid w:val="005825F4"/>
    <w:rsid w:val="0059443F"/>
    <w:rsid w:val="005B558A"/>
    <w:rsid w:val="00607E27"/>
    <w:rsid w:val="00623D88"/>
    <w:rsid w:val="00651837"/>
    <w:rsid w:val="00654193"/>
    <w:rsid w:val="006A3CE7"/>
    <w:rsid w:val="006B516B"/>
    <w:rsid w:val="006F35DF"/>
    <w:rsid w:val="007014C9"/>
    <w:rsid w:val="00703A9D"/>
    <w:rsid w:val="007360C6"/>
    <w:rsid w:val="00740969"/>
    <w:rsid w:val="007464A4"/>
    <w:rsid w:val="007542DB"/>
    <w:rsid w:val="007A5B54"/>
    <w:rsid w:val="007C2A25"/>
    <w:rsid w:val="007D4059"/>
    <w:rsid w:val="007F3CD4"/>
    <w:rsid w:val="0081272A"/>
    <w:rsid w:val="00813A03"/>
    <w:rsid w:val="00850D7A"/>
    <w:rsid w:val="00921A1E"/>
    <w:rsid w:val="0094790D"/>
    <w:rsid w:val="0099250C"/>
    <w:rsid w:val="009D5E6F"/>
    <w:rsid w:val="009E03BC"/>
    <w:rsid w:val="00A22BCF"/>
    <w:rsid w:val="00A376ED"/>
    <w:rsid w:val="00A73F2D"/>
    <w:rsid w:val="00AA290C"/>
    <w:rsid w:val="00AE5AC6"/>
    <w:rsid w:val="00AF1306"/>
    <w:rsid w:val="00B40EE8"/>
    <w:rsid w:val="00B76724"/>
    <w:rsid w:val="00BB147F"/>
    <w:rsid w:val="00BD4913"/>
    <w:rsid w:val="00C4622E"/>
    <w:rsid w:val="00C6554A"/>
    <w:rsid w:val="00C723DD"/>
    <w:rsid w:val="00C73182"/>
    <w:rsid w:val="00D16B88"/>
    <w:rsid w:val="00D236DF"/>
    <w:rsid w:val="00D26C9B"/>
    <w:rsid w:val="00D36192"/>
    <w:rsid w:val="00D521D6"/>
    <w:rsid w:val="00D75F2B"/>
    <w:rsid w:val="00D81DC5"/>
    <w:rsid w:val="00D94BB4"/>
    <w:rsid w:val="00DD1007"/>
    <w:rsid w:val="00E07B23"/>
    <w:rsid w:val="00E07DC1"/>
    <w:rsid w:val="00ED0F6A"/>
    <w:rsid w:val="00ED7C44"/>
    <w:rsid w:val="00F14F2A"/>
    <w:rsid w:val="00F20AD7"/>
    <w:rsid w:val="00F91576"/>
    <w:rsid w:val="00F948EF"/>
    <w:rsid w:val="00FE3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AC58F3"/>
  <w15:chartTrackingRefBased/>
  <w15:docId w15:val="{8DE6C4BE-2335-40BC-B9EA-3C07749DB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7542D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94B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://3.94.201.11/index.php/backend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0</TotalTime>
  <Pages>24</Pages>
  <Words>732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Bhim Mahat</dc:creator>
  <cp:keywords/>
  <dc:description/>
  <cp:lastModifiedBy>GRX</cp:lastModifiedBy>
  <cp:revision>2</cp:revision>
  <dcterms:created xsi:type="dcterms:W3CDTF">2019-03-06T13:16:00Z</dcterms:created>
  <dcterms:modified xsi:type="dcterms:W3CDTF">2019-03-06T13:16:00Z</dcterms:modified>
</cp:coreProperties>
</file>